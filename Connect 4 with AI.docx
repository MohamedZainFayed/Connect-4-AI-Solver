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321147149" w:displacedByCustomXml="next"/>
    <w:bookmarkStart w:id="1" w:name="_Toc318188227" w:displacedByCustomXml="next"/>
    <w:bookmarkStart w:id="2" w:name="_Toc318188327" w:displacedByCustomXml="next"/>
    <w:bookmarkStart w:id="3" w:name="_Toc318189312" w:displacedByCustomXml="next"/>
    <w:bookmarkStart w:id="4" w:name="_Toc321147011" w:displacedByCustomXml="next"/>
    <w:sdt>
      <w:sdtPr>
        <w:id w:val="439414727"/>
        <w:docPartObj>
          <w:docPartGallery w:val="Cover Pages"/>
          <w:docPartUnique/>
        </w:docPartObj>
      </w:sdtPr>
      <w:sdtContent>
        <w:p w:rsidR="000E76E9" w:rsidRDefault="001C708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222D302C" wp14:editId="3A9DBA43">
                    <wp:simplePos x="0" y="0"/>
                    <wp:positionH relativeFrom="margin">
                      <wp:posOffset>-394855</wp:posOffset>
                    </wp:positionH>
                    <wp:positionV relativeFrom="page">
                      <wp:posOffset>451262</wp:posOffset>
                    </wp:positionV>
                    <wp:extent cx="6685808" cy="6905095"/>
                    <wp:effectExtent l="0" t="0" r="127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685808" cy="6905095"/>
                              <a:chOff x="0" y="0"/>
                              <a:chExt cx="5561330" cy="5279688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236897" cy="387714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8D5E4C" w:rsidRDefault="008D5E4C" w:rsidP="000E76E9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2081096162"/>
                                      <w:showingPlcHdr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22D302C" id="Group 125" o:spid="_x0000_s1026" style="position:absolute;margin-left:-31.1pt;margin-top:35.55pt;width:526.45pt;height:543.7pt;z-index:-251655168;mso-position-horizontal-relative:margin;mso-position-vertical-relative:page;mso-width-relative:margin" coordsize="55613,527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">
                    <o:lock v:ext="edit" aspectratio="t"/>
                    <v:shape id="Freeform 10" o:spid="_x0000_s1027" style="position:absolute;width:52368;height:38771;visibility:visible;mso-wrap-style:square;v-text-anchor:bottom" coordsize="720,7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XdqcIA&#10;AADcAAAADwAAAGRycy9kb3ducmV2LnhtbERPS2vCQBC+F/oflin0UnSjFtHoKiJUbG8+EI9DdkyC&#10;2ZmQXU38991Cwdt8fM+ZLztXqTs1vhQ2MOgnoIgzsSXnBo6Hr94ElA/IFithMvAgD8vF68scUyst&#10;7+i+D7mKIexTNFCEUKda+6wgh74vNXHkLtI4DBE2ubYNtjHcVXqYJGPtsOTYUGBN64Ky6/7mDEy/&#10;J4lcznhbjX4+st3m9HlsRYx5f+tWM1CBuvAU/7u3Ns4fjuHvmXiBXv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Nd2pwgAAANwAAAAPAAAAAAAAAAAAAAAAAJgCAABkcnMvZG93&#10;bnJldi54bWxQSwUGAAAAAAQABAD1AAAAhwMAAAAA&#10;" adj="-11796480,,5400" path="m,c,644,,644,,644v23,6,62,14,113,21c250,685,476,700,720,644v,-27,,-27,,-27c720,,720,,720,,,,,,,e" fillcolor="#687994 [2578]" stroked="f">
                      <v:fill color2="#171a20 [962]" rotate="t" focusposition=".5,.5" focussize="" focus="100%" type="gradientRadial"/>
                      <v:stroke joinstyle="miter"/>
                      <v:formulas/>
                      <v:path arrowok="t" o:connecttype="custom" o:connectlocs="0,0;0,3566973;821902,3683288;5236897,3566973;5236897,3417426;5236897,0;0,0" o:connectangles="0,0,0,0,0,0,0" textboxrect="0,0,720,700"/>
                      <v:textbox inset="1in,86.4pt,86.4pt,86.4pt">
                        <w:txbxContent>
                          <w:p w:rsidR="008D5E4C" w:rsidRDefault="008D5E4C" w:rsidP="000E76E9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2081096162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28" style="position:absolute;left:8763;top:47697;width:46850;height:5099;visibility:visible;mso-wrap-style:square;v-text-anchor:bottom" coordsize="607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/83cIA&#10;AADcAAAADwAAAGRycy9kb3ducmV2LnhtbERPTYvCMBC9L/gfwgje1rQeXOkaRQRhD4torQu9Dc3Y&#10;FptJaWKt/34jCN7m8T5nuR5MI3rqXG1ZQTyNQBAXVtdcKshOu88FCOeRNTaWScGDHKxXo48lJtre&#10;+Uh96ksRQtglqKDyvk2kdEVFBt3UtsSBu9jOoA+wK6Xu8B7CTSNnUTSXBmsODRW2tK2ouKY3o2Cz&#10;yP9uv9Se8/6Q7/fH9JzFWazUZDxsvkF4Gvxb/HL/6DB/9gXPZ8IF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7/zdwgAAANwAAAAPAAAAAAAAAAAAAAAAAJgCAABkcnMvZG93&#10;bnJldi54bWxQSwUGAAAAAAQABAD1AAAAhwM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251665408" behindDoc="1" locked="0" layoutInCell="1" allowOverlap="1" wp14:anchorId="4FFF719C" wp14:editId="15B63C46">
                <wp:simplePos x="0" y="0"/>
                <wp:positionH relativeFrom="margin">
                  <wp:align>center</wp:align>
                </wp:positionH>
                <wp:positionV relativeFrom="paragraph">
                  <wp:posOffset>-621030</wp:posOffset>
                </wp:positionV>
                <wp:extent cx="6321133" cy="4467225"/>
                <wp:effectExtent l="0" t="0" r="3810" b="0"/>
                <wp:wrapNone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321133" cy="44672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:rsidR="000E76E9" w:rsidRDefault="000E76E9" w:rsidP="000E76E9">
          <w:pPr>
            <w:rPr>
              <w:rtl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B3311AA" wp14:editId="41395E2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60099762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2-03-16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8D5E4C" w:rsidRDefault="008D5E4C" w:rsidP="000E76E9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0B3311AA" id="Rectangle 130" o:spid="_x0000_s1029" style="position:absolute;margin-left:-4.4pt;margin-top:0;width:46.8pt;height:77.75pt;z-index:251662336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" fillcolor="#00a0b8 [3204]" stroked="f" strokeweight="2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60099762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2-03-16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8D5E4C" w:rsidRDefault="008D5E4C" w:rsidP="000E76E9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:rsidR="000E76E9" w:rsidRDefault="000E76E9" w:rsidP="000E76E9">
          <w:pPr>
            <w:rPr>
              <w:rtl/>
            </w:rPr>
          </w:pPr>
        </w:p>
        <w:p w:rsidR="000E76E9" w:rsidRDefault="000E76E9" w:rsidP="000E76E9">
          <w:pPr>
            <w:rPr>
              <w:rtl/>
            </w:rPr>
          </w:pPr>
        </w:p>
        <w:p w:rsidR="000E76E9" w:rsidRDefault="000E76E9" w:rsidP="000E76E9">
          <w:pPr>
            <w:rPr>
              <w:rtl/>
            </w:rPr>
          </w:pPr>
        </w:p>
        <w:p w:rsidR="000E76E9" w:rsidRDefault="000E76E9" w:rsidP="000E76E9">
          <w:pPr>
            <w:rPr>
              <w:rtl/>
            </w:rPr>
          </w:pPr>
        </w:p>
        <w:p w:rsidR="000E76E9" w:rsidRDefault="000E76E9" w:rsidP="000E76E9">
          <w:pPr>
            <w:rPr>
              <w:rtl/>
            </w:rPr>
          </w:pPr>
        </w:p>
        <w:p w:rsidR="000E76E9" w:rsidRDefault="000E76E9" w:rsidP="000E76E9">
          <w:pPr>
            <w:rPr>
              <w:rtl/>
            </w:rPr>
          </w:pPr>
        </w:p>
        <w:p w:rsidR="000E76E9" w:rsidRDefault="000E76E9" w:rsidP="000E76E9">
          <w:pPr>
            <w:rPr>
              <w:rtl/>
            </w:rPr>
          </w:pPr>
        </w:p>
        <w:p w:rsidR="000E76E9" w:rsidRDefault="000E76E9" w:rsidP="000E76E9">
          <w:pPr>
            <w:rPr>
              <w:rtl/>
            </w:rPr>
          </w:pPr>
        </w:p>
        <w:p w:rsidR="000E76E9" w:rsidRDefault="000E76E9" w:rsidP="000E76E9">
          <w:pPr>
            <w:rPr>
              <w:rtl/>
            </w:rPr>
          </w:pPr>
        </w:p>
        <w:p w:rsidR="000E76E9" w:rsidRDefault="000E76E9" w:rsidP="000E76E9">
          <w:pPr>
            <w:rPr>
              <w:rtl/>
            </w:rPr>
          </w:pPr>
        </w:p>
        <w:p w:rsidR="000E76E9" w:rsidRDefault="000E76E9" w:rsidP="000E76E9">
          <w:pPr>
            <w:rPr>
              <w:rtl/>
            </w:rPr>
          </w:pPr>
        </w:p>
        <w:p w:rsidR="000E76E9" w:rsidRDefault="000E76E9" w:rsidP="001C7082">
          <w:pPr>
            <w:rPr>
              <w:rtl/>
            </w:rPr>
          </w:pPr>
        </w:p>
        <w:p w:rsidR="00C6554A" w:rsidRPr="008B5277" w:rsidRDefault="008D5E4C" w:rsidP="000E76E9"/>
      </w:sdtContent>
    </w:sdt>
    <w:bookmarkEnd w:id="4"/>
    <w:bookmarkEnd w:id="3"/>
    <w:bookmarkEnd w:id="2"/>
    <w:bookmarkEnd w:id="1"/>
    <w:bookmarkEnd w:id="0"/>
    <w:p w:rsidR="00C6554A" w:rsidRDefault="008A201A" w:rsidP="00D93E48">
      <w:pPr>
        <w:pStyle w:val="Title"/>
        <w:numPr>
          <w:ilvl w:val="0"/>
          <w:numId w:val="19"/>
        </w:numPr>
      </w:pPr>
      <w:r>
        <w:t>Connect 4 with AI</w:t>
      </w:r>
    </w:p>
    <w:p w:rsidR="00C6554A" w:rsidRDefault="008A201A" w:rsidP="008A201A">
      <w:pPr>
        <w:pStyle w:val="Subtitle"/>
      </w:pPr>
      <w:r>
        <w:t>Mohamed Zain Fayed</w:t>
      </w:r>
    </w:p>
    <w:p w:rsidR="008A201A" w:rsidRDefault="008A201A" w:rsidP="008A201A">
      <w:pPr>
        <w:pStyle w:val="Subtitle"/>
      </w:pPr>
      <w:r>
        <w:t>Mohamed Mahmoud Hashim</w:t>
      </w:r>
    </w:p>
    <w:p w:rsidR="008A201A" w:rsidRDefault="008A201A" w:rsidP="008A201A">
      <w:pPr>
        <w:pStyle w:val="Subtitle"/>
      </w:pPr>
      <w:r>
        <w:t>Mahmoud Magdy Faiek</w:t>
      </w:r>
    </w:p>
    <w:p w:rsidR="00C6554A" w:rsidRDefault="008A201A" w:rsidP="008A201A">
      <w:pPr>
        <w:pStyle w:val="Subtitle"/>
      </w:pPr>
      <w:r>
        <w:t>Salem Magdy</w:t>
      </w:r>
      <w:r w:rsidR="00C6554A">
        <w:br w:type="page"/>
      </w:r>
    </w:p>
    <w:p w:rsidR="00C6554A" w:rsidRDefault="008A201A" w:rsidP="008A201A">
      <w:pPr>
        <w:pStyle w:val="Heading1"/>
      </w:pPr>
      <w:r>
        <w:lastRenderedPageBreak/>
        <w:t>Environment</w:t>
      </w:r>
    </w:p>
    <w:p w:rsidR="00570495" w:rsidRDefault="00570495" w:rsidP="00570495">
      <w:pPr>
        <w:pStyle w:val="ListBullet"/>
        <w:numPr>
          <w:ilvl w:val="0"/>
          <w:numId w:val="0"/>
        </w:numPr>
      </w:pPr>
      <w:r>
        <w:t>Connect Four is a 2 player game, which has 6 rows and 7 columns to put the tiles in it by choosing a certain column from 7,</w:t>
      </w:r>
    </w:p>
    <w:p w:rsidR="00C6554A" w:rsidRDefault="00570495" w:rsidP="00D93E48">
      <w:pPr>
        <w:pStyle w:val="ListBullet"/>
        <w:numPr>
          <w:ilvl w:val="0"/>
          <w:numId w:val="18"/>
        </w:numPr>
      </w:pPr>
      <w:r>
        <w:t>Each player has to make Four tiles arranged horizontally or vertically or at a diagonal to win the game before the other player to complete his four tiles</w:t>
      </w:r>
    </w:p>
    <w:p w:rsidR="00570495" w:rsidRDefault="00570495" w:rsidP="00D93E48">
      <w:pPr>
        <w:pStyle w:val="ListBullet"/>
        <w:numPr>
          <w:ilvl w:val="0"/>
          <w:numId w:val="18"/>
        </w:numPr>
      </w:pPr>
      <w:r>
        <w:t>So each player has to maximize his score by making more arranged tiles and the other one minimize the other’s score by blocking his tiles and building his arranged ones</w:t>
      </w:r>
    </w:p>
    <w:p w:rsidR="00D93E48" w:rsidRDefault="00570495" w:rsidP="00D93E48">
      <w:pPr>
        <w:pStyle w:val="ListBullet"/>
        <w:numPr>
          <w:ilvl w:val="0"/>
          <w:numId w:val="18"/>
        </w:numPr>
      </w:pPr>
      <w:r>
        <w:t>The environment is static during making a decision from one of the two players and the other player can change it too</w:t>
      </w:r>
    </w:p>
    <w:p w:rsidR="00D93E48" w:rsidRDefault="00D93E48" w:rsidP="00D93E48">
      <w:pPr>
        <w:pStyle w:val="ListBullet"/>
        <w:numPr>
          <w:ilvl w:val="0"/>
          <w:numId w:val="18"/>
        </w:numPr>
      </w:pPr>
      <w:r>
        <w:t>The implementation was in Android OS and C++ for desktop</w:t>
      </w:r>
    </w:p>
    <w:p w:rsidR="00644878" w:rsidRDefault="00644878" w:rsidP="00570495">
      <w:pPr>
        <w:pStyle w:val="ListBullet"/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2035810" cy="4391025"/>
            <wp:effectExtent l="0" t="0" r="2540" b="9525"/>
            <wp:docPr id="3" name="Picture 3" descr="C:\Users\engma\AppData\Local\Microsoft\Windows\INetCache\Content.Word\screen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ngma\AppData\Local\Microsoft\Windows\INetCache\Content.Word\screen-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09" r="309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81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5E4C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3.65pt;height:345.95pt">
            <v:imagedata r:id="rId10" o:title="screen-1" cropleft="20503f" cropright="20192f"/>
          </v:shape>
        </w:pict>
      </w:r>
    </w:p>
    <w:p w:rsidR="00644878" w:rsidRDefault="00644878" w:rsidP="00570495">
      <w:pPr>
        <w:pStyle w:val="ListBullet"/>
        <w:numPr>
          <w:ilvl w:val="0"/>
          <w:numId w:val="0"/>
        </w:numPr>
      </w:pPr>
    </w:p>
    <w:p w:rsidR="00644878" w:rsidRDefault="00644878" w:rsidP="00570495">
      <w:pPr>
        <w:pStyle w:val="ListBullet"/>
        <w:numPr>
          <w:ilvl w:val="0"/>
          <w:numId w:val="0"/>
        </w:numPr>
      </w:pPr>
      <w:bookmarkStart w:id="5" w:name="_GoBack"/>
      <w:bookmarkEnd w:id="5"/>
    </w:p>
    <w:p w:rsidR="00644878" w:rsidRPr="00514122" w:rsidRDefault="00644878" w:rsidP="00570495">
      <w:pPr>
        <w:pStyle w:val="ListBullet"/>
        <w:numPr>
          <w:ilvl w:val="0"/>
          <w:numId w:val="0"/>
        </w:numPr>
      </w:pPr>
    </w:p>
    <w:p w:rsidR="001C7082" w:rsidRDefault="001C7082" w:rsidP="001C7082">
      <w:pPr>
        <w:rPr>
          <w:rFonts w:asciiTheme="majorHAnsi" w:eastAsiaTheme="majorEastAsia" w:hAnsiTheme="majorHAnsi" w:cstheme="majorBidi"/>
          <w:caps/>
          <w:color w:val="007789" w:themeColor="accent1" w:themeShade="BF"/>
          <w:sz w:val="24"/>
        </w:rPr>
      </w:pPr>
      <w:r w:rsidRPr="001C7082">
        <w:rPr>
          <w:rFonts w:asciiTheme="majorHAnsi" w:eastAsiaTheme="majorEastAsia" w:hAnsiTheme="majorHAnsi" w:cstheme="majorBidi"/>
          <w:caps/>
          <w:color w:val="007789" w:themeColor="accent1" w:themeShade="BF"/>
          <w:sz w:val="24"/>
        </w:rPr>
        <w:t>Used techniques</w:t>
      </w:r>
    </w:p>
    <w:p w:rsidR="008D5E4C" w:rsidRDefault="008D5E4C" w:rsidP="008D5E4C">
      <w:pPr>
        <w:pStyle w:val="ListParagraph"/>
        <w:numPr>
          <w:ilvl w:val="0"/>
          <w:numId w:val="16"/>
        </w:numPr>
      </w:pPr>
      <w:proofErr w:type="spellStart"/>
      <w:r>
        <w:t>MinMax</w:t>
      </w:r>
      <w:proofErr w:type="spellEnd"/>
      <w:r>
        <w:t xml:space="preserve"> Algorithm (</w:t>
      </w:r>
      <w:proofErr w:type="spellStart"/>
      <w:r>
        <w:t>Negamax</w:t>
      </w:r>
      <w:proofErr w:type="spellEnd"/>
      <w:r>
        <w:t xml:space="preserve"> variant)</w:t>
      </w:r>
    </w:p>
    <w:p w:rsidR="008D5E4C" w:rsidRDefault="008D5E4C" w:rsidP="008D5E4C">
      <w:pPr>
        <w:pStyle w:val="ListParagraph"/>
        <w:numPr>
          <w:ilvl w:val="0"/>
          <w:numId w:val="16"/>
        </w:numPr>
      </w:pPr>
      <w:r>
        <w:t>Bitmap representation to make all the computations using bitwise operations</w:t>
      </w:r>
    </w:p>
    <w:p w:rsidR="008D5E4C" w:rsidRDefault="008D5E4C" w:rsidP="008D5E4C">
      <w:pPr>
        <w:pStyle w:val="ListParagraph"/>
        <w:numPr>
          <w:ilvl w:val="0"/>
          <w:numId w:val="16"/>
        </w:numPr>
      </w:pPr>
      <w:r>
        <w:t>Alpha-Beta pruning</w:t>
      </w:r>
    </w:p>
    <w:p w:rsidR="008D5E4C" w:rsidRDefault="008D5E4C" w:rsidP="008D5E4C">
      <w:pPr>
        <w:pStyle w:val="ListParagraph"/>
        <w:numPr>
          <w:ilvl w:val="0"/>
          <w:numId w:val="16"/>
        </w:numPr>
      </w:pPr>
      <w:r>
        <w:t>Iterative deepening combined with Binary Search</w:t>
      </w:r>
    </w:p>
    <w:p w:rsidR="008D5E4C" w:rsidRDefault="008D5E4C" w:rsidP="008D5E4C">
      <w:pPr>
        <w:pStyle w:val="ListParagraph"/>
        <w:numPr>
          <w:ilvl w:val="0"/>
          <w:numId w:val="16"/>
        </w:numPr>
      </w:pPr>
      <w:r>
        <w:t>Traversing reordering using cost computations</w:t>
      </w:r>
    </w:p>
    <w:p w:rsidR="001C7082" w:rsidRDefault="008D5E4C" w:rsidP="004F7325">
      <w:pPr>
        <w:pStyle w:val="ListParagraph"/>
        <w:numPr>
          <w:ilvl w:val="0"/>
          <w:numId w:val="16"/>
        </w:numPr>
      </w:pPr>
      <w:r>
        <w:t>Transportation table (Simple hashing technique)</w:t>
      </w:r>
    </w:p>
    <w:p w:rsidR="00176BC5" w:rsidRDefault="00176BC5" w:rsidP="00176BC5">
      <w:pPr>
        <w:pStyle w:val="ListParagraph"/>
      </w:pPr>
    </w:p>
    <w:sectPr w:rsidR="00176BC5">
      <w:footerReference w:type="default" r:id="rId11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6420A" w:rsidRDefault="0036420A" w:rsidP="00C6554A">
      <w:pPr>
        <w:spacing w:before="0" w:after="0" w:line="240" w:lineRule="auto"/>
      </w:pPr>
      <w:r>
        <w:separator/>
      </w:r>
    </w:p>
  </w:endnote>
  <w:endnote w:type="continuationSeparator" w:id="0">
    <w:p w:rsidR="0036420A" w:rsidRDefault="0036420A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5E4C" w:rsidRDefault="008D5E4C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F116A3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6420A" w:rsidRDefault="0036420A" w:rsidP="00C6554A">
      <w:pPr>
        <w:spacing w:before="0" w:after="0" w:line="240" w:lineRule="auto"/>
      </w:pPr>
      <w:r>
        <w:separator/>
      </w:r>
    </w:p>
  </w:footnote>
  <w:footnote w:type="continuationSeparator" w:id="0">
    <w:p w:rsidR="0036420A" w:rsidRDefault="0036420A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62F02F38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02103FB2"/>
    <w:multiLevelType w:val="hybridMultilevel"/>
    <w:tmpl w:val="0E7ABAB2"/>
    <w:lvl w:ilvl="0" w:tplc="EC18EF7C"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color w:val="007789" w:themeColor="accent1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>
    <w:nsid w:val="16881A09"/>
    <w:multiLevelType w:val="hybridMultilevel"/>
    <w:tmpl w:val="F79A6120"/>
    <w:lvl w:ilvl="0" w:tplc="EC18EF7C"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color w:val="007789" w:themeColor="accent1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AA72F45"/>
    <w:multiLevelType w:val="hybridMultilevel"/>
    <w:tmpl w:val="8CB0AE2A"/>
    <w:lvl w:ilvl="0" w:tplc="72AC98A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5CB02882"/>
    <w:multiLevelType w:val="hybridMultilevel"/>
    <w:tmpl w:val="5DAACE9C"/>
    <w:lvl w:ilvl="0" w:tplc="5FE06B22">
      <w:numFmt w:val="bullet"/>
      <w:lvlText w:val="-"/>
      <w:lvlJc w:val="left"/>
      <w:pPr>
        <w:ind w:left="720" w:hanging="360"/>
      </w:pPr>
      <w:rPr>
        <w:rFonts w:ascii="Constantia" w:eastAsiaTheme="minorHAnsi" w:hAnsi="Constant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5"/>
  </w:num>
  <w:num w:numId="6">
    <w:abstractNumId w:val="10"/>
  </w:num>
  <w:num w:numId="7">
    <w:abstractNumId w:val="12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">
    <w:abstractNumId w:val="14"/>
  </w:num>
  <w:num w:numId="18">
    <w:abstractNumId w:val="11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4D40"/>
    <w:rsid w:val="00085553"/>
    <w:rsid w:val="000E76E9"/>
    <w:rsid w:val="00176BC5"/>
    <w:rsid w:val="001C7082"/>
    <w:rsid w:val="00214D40"/>
    <w:rsid w:val="002554CD"/>
    <w:rsid w:val="00293B83"/>
    <w:rsid w:val="002B4294"/>
    <w:rsid w:val="00333D0D"/>
    <w:rsid w:val="0036420A"/>
    <w:rsid w:val="004C049F"/>
    <w:rsid w:val="004F7325"/>
    <w:rsid w:val="005000E2"/>
    <w:rsid w:val="00570495"/>
    <w:rsid w:val="00644878"/>
    <w:rsid w:val="006A3CE7"/>
    <w:rsid w:val="00741E4D"/>
    <w:rsid w:val="00750D65"/>
    <w:rsid w:val="008A201A"/>
    <w:rsid w:val="008D5E4C"/>
    <w:rsid w:val="00B401AC"/>
    <w:rsid w:val="00C6554A"/>
    <w:rsid w:val="00D93E48"/>
    <w:rsid w:val="00E97D96"/>
    <w:rsid w:val="00ED7C44"/>
    <w:rsid w:val="00F11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57AD103E-352F-49CB-B5EC-685B2E6855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NoSpacing">
    <w:name w:val="No Spacing"/>
    <w:link w:val="NoSpacingChar"/>
    <w:uiPriority w:val="1"/>
    <w:qFormat/>
    <w:rsid w:val="000E76E9"/>
    <w:pPr>
      <w:spacing w:before="0" w:after="0" w:line="240" w:lineRule="auto"/>
    </w:pPr>
    <w:rPr>
      <w:rFonts w:eastAsiaTheme="minorEastAsia"/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sid w:val="000E76E9"/>
    <w:rPr>
      <w:rFonts w:eastAsiaTheme="minorEastAsia"/>
      <w:color w:val="auto"/>
    </w:rPr>
  </w:style>
  <w:style w:type="paragraph" w:styleId="ListParagraph">
    <w:name w:val="List Paragraph"/>
    <w:basedOn w:val="Normal"/>
    <w:uiPriority w:val="34"/>
    <w:qFormat/>
    <w:rsid w:val="008D5E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7696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ngma\AppData\Roaming\Microsoft\Templates\Student%20report%20with%20cover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62647B-0CA7-4029-99CF-3E699C3B7A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photo.dotx</Template>
  <TotalTime>319</TotalTime>
  <Pages>3</Pages>
  <Words>155</Words>
  <Characters>888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Mahmoud Magdy</dc:creator>
  <cp:keywords/>
  <dc:description/>
  <cp:lastModifiedBy>Mahmoud Magdy</cp:lastModifiedBy>
  <cp:revision>6</cp:revision>
  <dcterms:created xsi:type="dcterms:W3CDTF">2018-01-06T14:07:00Z</dcterms:created>
  <dcterms:modified xsi:type="dcterms:W3CDTF">2018-01-06T19:34:00Z</dcterms:modified>
</cp:coreProperties>
</file>